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EDAA20" w14:textId="58FE1469" w:rsidR="007F3403" w:rsidRPr="00D438A2" w:rsidRDefault="004266E6" w:rsidP="00D438A2">
      <w:pPr>
        <w:pStyle w:val="Subttulo"/>
        <w:jc w:val="both"/>
        <w:rPr>
          <w:rFonts w:cstheme="majorHAnsi"/>
          <w:noProof/>
          <w:sz w:val="56"/>
        </w:rPr>
      </w:pPr>
      <w:r w:rsidRPr="00724CA1">
        <w:rPr>
          <w:rFonts w:cstheme="majorHAnsi"/>
          <w:noProof/>
          <w:sz w:val="56"/>
        </w:rPr>
        <w:t>Angular</w:t>
      </w:r>
    </w:p>
    <w:p w14:paraId="5DA4F80A" w14:textId="47EFF902" w:rsidR="006E1AD9" w:rsidRDefault="000B7528" w:rsidP="006E1AD9">
      <w:pPr>
        <w:pStyle w:val="Ttulo1"/>
        <w:rPr>
          <w:lang w:bidi="es-ES"/>
        </w:rPr>
      </w:pPr>
      <w:r>
        <w:rPr>
          <w:lang w:bidi="es-ES"/>
        </w:rPr>
        <w:t>Actividad</w:t>
      </w:r>
    </w:p>
    <w:p w14:paraId="7A48A448" w14:textId="04776658" w:rsidR="000B7528" w:rsidRDefault="000B7528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>
        <w:rPr>
          <w:rFonts w:asciiTheme="majorHAnsi" w:hAnsiTheme="majorHAnsi" w:cstheme="majorHAnsi"/>
          <w:color w:val="000000"/>
          <w:sz w:val="26"/>
          <w:szCs w:val="26"/>
        </w:rPr>
        <w:t xml:space="preserve">Teniendo en cuenta el video, desarrollar </w:t>
      </w:r>
      <w:proofErr w:type="gramStart"/>
      <w:r>
        <w:rPr>
          <w:rFonts w:asciiTheme="majorHAnsi" w:hAnsiTheme="majorHAnsi" w:cstheme="majorHAnsi"/>
          <w:color w:val="000000"/>
          <w:sz w:val="26"/>
          <w:szCs w:val="26"/>
        </w:rPr>
        <w:t>un app</w:t>
      </w:r>
      <w:proofErr w:type="gramEnd"/>
      <w:r>
        <w:rPr>
          <w:rFonts w:asciiTheme="majorHAnsi" w:hAnsiTheme="majorHAnsi" w:cstheme="majorHAnsi"/>
          <w:color w:val="000000"/>
          <w:sz w:val="26"/>
          <w:szCs w:val="26"/>
        </w:rPr>
        <w:t>, a elección de tema.</w:t>
      </w:r>
    </w:p>
    <w:p w14:paraId="739DFE7B" w14:textId="0F389D96" w:rsidR="008C6C7F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3AF40A1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import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gram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Component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from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'@angular/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core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F34275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4ED7032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@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Component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</w:t>
      </w:r>
    </w:p>
    <w:p w14:paraId="29A116B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selector: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'app-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root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,</w:t>
      </w:r>
    </w:p>
    <w:p w14:paraId="23F0FD4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templateUrl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'./app.component.html'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,</w:t>
      </w:r>
    </w:p>
    <w:p w14:paraId="6F31CA0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styleUrls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[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'./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app.component.scss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]</w:t>
      </w:r>
    </w:p>
    <w:p w14:paraId="64219AE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)</w:t>
      </w:r>
    </w:p>
    <w:p w14:paraId="7840A10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export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AppComponent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626F69B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title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my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-store'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6737138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name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'Didio'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46F4120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age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26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1C64926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img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"https://source.unsplash.com/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random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5951368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btnDisabled</w:t>
      </w:r>
      <w:proofErr w:type="spellEnd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true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1BA6EE2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register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6E0C399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name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66096E3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email: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12D69F5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password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4EAB47C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}</w:t>
      </w:r>
    </w:p>
    <w:p w14:paraId="1BEEB86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3025FA7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person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gram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</w:t>
      </w:r>
      <w:proofErr w:type="gramEnd"/>
    </w:p>
    <w:p w14:paraId="3C06DBB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name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'Arbey'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6E2884B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age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26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2378ADB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avatar: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'https://www.w3schools.com/bootstrap4/img_avatar1.png'</w:t>
      </w:r>
    </w:p>
    <w:p w14:paraId="67ACE65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}</w:t>
      </w:r>
    </w:p>
    <w:p w14:paraId="6F0EC0B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2405515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toggleButton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){</w:t>
      </w:r>
    </w:p>
    <w:p w14:paraId="7B0ECE2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this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btnDisabled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!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this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btnDisabled</w:t>
      </w:r>
      <w:proofErr w:type="spellEnd"/>
    </w:p>
    <w:p w14:paraId="02085E1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}</w:t>
      </w:r>
    </w:p>
    <w:p w14:paraId="160DF4E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incraceage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){</w:t>
      </w:r>
    </w:p>
    <w:p w14:paraId="3079921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this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person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age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+=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42E59DF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}</w:t>
      </w:r>
    </w:p>
    <w:p w14:paraId="7DE92BD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</w:p>
    <w:p w14:paraId="754402F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onRegister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){</w:t>
      </w:r>
    </w:p>
    <w:p w14:paraId="4D33982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console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.log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(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this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register</w:t>
      </w:r>
      <w:proofErr w:type="spellEnd"/>
      <w:proofErr w:type="gram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)</w:t>
      </w:r>
    </w:p>
    <w:p w14:paraId="4F5FD2F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}</w:t>
      </w:r>
    </w:p>
    <w:p w14:paraId="2A2D820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2EE1619E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0BCFBFB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lastRenderedPageBreak/>
        <w:t>&lt;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form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form-container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(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ngSubmit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)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onRegister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)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#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myForm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ngForm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3BFB3A0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h1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&gt;Registro&lt;/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h1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2FED26B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div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"input-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group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37F3C32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  &lt;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for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name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&gt;Nombre&lt;/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1D9191B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input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type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text</w:t>
      </w:r>
      <w:proofErr w:type="spellEnd"/>
      <w:proofErr w:type="gram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 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name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name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required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id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name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[(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ngModel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)]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register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name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placeholder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"Nombre"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&gt;</w:t>
      </w:r>
    </w:p>
    <w:p w14:paraId="74910E2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gram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&lt;!--</w:t>
      </w:r>
      <w:proofErr w:type="gram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 xml:space="preserve"> &lt;p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="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message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--error" [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class.invalid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]="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nameInput.invalid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"&gt;Campo requerido&lt;/p&gt; --&gt;</w:t>
      </w:r>
    </w:p>
    <w:p w14:paraId="7BD99A4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&lt;/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div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65FF9B9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div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"input-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group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1A00999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  &lt;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for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"email"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&gt;e-mail&lt;/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2411165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input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type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"email</w:t>
      </w:r>
      <w:proofErr w:type="gram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 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name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"email"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required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id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"email"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[(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ngModel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)]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register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email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placeholder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"e-mail"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&gt;</w:t>
      </w:r>
    </w:p>
    <w:p w14:paraId="3E93C5D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gram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&lt;!--</w:t>
      </w:r>
      <w:proofErr w:type="gram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 xml:space="preserve"> &lt;p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="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message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--error" [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class.invalid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]="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emailInput.invalid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"&gt;Campo requerido&lt;/p&gt; --&gt;</w:t>
      </w:r>
    </w:p>
    <w:p w14:paraId="461919E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&lt;/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div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4C037C1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div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"input-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group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3CBD9CD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  &lt;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for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password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  <w:proofErr w:type="spell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Password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&lt;/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5137777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  &lt;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input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type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password</w:t>
      </w:r>
      <w:proofErr w:type="spellEnd"/>
      <w:proofErr w:type="gram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 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name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"email"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required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id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password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[(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ngModel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)]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register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password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&gt;</w:t>
      </w:r>
    </w:p>
    <w:p w14:paraId="57EEFE6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gram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&lt;!--</w:t>
      </w:r>
      <w:proofErr w:type="gram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 xml:space="preserve"> &lt;p  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="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message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--error" [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class.invalid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]="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passwordInput.invalid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6C7EA5"/>
          <w:sz w:val="21"/>
          <w:szCs w:val="21"/>
          <w:lang w:val="es-419" w:eastAsia="es-419"/>
        </w:rPr>
        <w:t>"&gt;Campo requerido&lt;/p&gt; --&gt;</w:t>
      </w:r>
    </w:p>
    <w:p w14:paraId="06A1832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&lt;/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div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&gt;&lt;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br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7D31B75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&lt;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button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[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disabled</w:t>
      </w:r>
      <w:proofErr w:type="spell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]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myForm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invalid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type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submit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[</w:t>
      </w:r>
      <w:proofErr w:type="spellStart"/>
      <w:proofErr w:type="gram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class.invalid</w:t>
      </w:r>
      <w:proofErr w:type="spellEnd"/>
      <w:proofErr w:type="gram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]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myForm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.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invalid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 Registrar &lt;/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button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7754C4E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&lt;/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form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&gt;</w:t>
      </w:r>
    </w:p>
    <w:p w14:paraId="0A12A278" w14:textId="77777777" w:rsidR="008C6C7F" w:rsidRPr="008C6C7F" w:rsidRDefault="008C6C7F" w:rsidP="008C6C7F">
      <w:pPr>
        <w:shd w:val="clear" w:color="auto" w:fill="242448"/>
        <w:spacing w:before="0"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58A69CE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gram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.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form</w:t>
      </w:r>
      <w:proofErr w:type="gram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-container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0ADD2BD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margin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0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61E6E71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padding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0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723C21F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box-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sizing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border</w:t>
      </w:r>
      <w:proofErr w:type="spellEnd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-box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7F0CF7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width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100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vw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C52BE2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height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100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vh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4D55961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background-image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url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https://wallpaperboat.com/wp-content/uploads/2020/03/pink-sky-12.jpg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);</w:t>
      </w:r>
    </w:p>
    <w:p w14:paraId="676AD0F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display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grid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7E01FF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place-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content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center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C3777C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font-family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Roboto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"Open Sans"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Helvetica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Neue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sans-serif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6FB3C2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font-size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14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5F40623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44059A7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&amp;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h1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2603E56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margin-bottom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40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7E848B4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font-size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16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DDF8A4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}</w:t>
      </w:r>
    </w:p>
    <w:p w14:paraId="43C929F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175B2CC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1FD20F3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form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589F401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width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300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7069D31E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26D52B4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5AE9DC3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gram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lastRenderedPageBreak/>
        <w:t>.input</w:t>
      </w:r>
      <w:proofErr w:type="gram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-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group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58B133BE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display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flex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11AE81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flex-direction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column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046EC6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5BE75B9E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&amp;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label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55B2AB7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margin-bottom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4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4267EF3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font-weight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600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8519AD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}</w:t>
      </w:r>
    </w:p>
    <w:p w14:paraId="5DAD7C2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638196E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&amp;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input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7D87CDF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border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none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5DF6AFE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outline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none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5BC77CA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height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24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F05C19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border-radius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6ADFF30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padding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4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8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C7A359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background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-color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whitesmoke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6766E5F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caret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-color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green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7190A46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rgb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98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97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97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);</w:t>
      </w:r>
    </w:p>
    <w:p w14:paraId="54FF9FF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}</w:t>
      </w:r>
    </w:p>
    <w:p w14:paraId="6DA8A88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7A55850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3DDC41E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button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[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type</w:t>
      </w:r>
      <w:proofErr w:type="spellEnd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submit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] {</w:t>
      </w:r>
    </w:p>
    <w:p w14:paraId="45D9A40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background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-color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rgba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65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67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185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0.801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);</w:t>
      </w:r>
    </w:p>
    <w:p w14:paraId="497630E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padding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16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24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563DF22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width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100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%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17F371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border-radius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10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870D89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white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C3259B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font-weight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700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2A8D68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border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none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23A444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outline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none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05ACFE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cursor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pointer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26E5EB6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5D84307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gram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&amp;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.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invalid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33436C7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background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-color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rgb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112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96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,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148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);</w:t>
      </w:r>
    </w:p>
    <w:p w14:paraId="3CA3FB8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}</w:t>
      </w:r>
    </w:p>
    <w:p w14:paraId="79F520A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4BF3038E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44DC4AB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gram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.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form</w:t>
      </w:r>
      <w:proofErr w:type="spellEnd"/>
      <w:proofErr w:type="gramEnd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-error-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msg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522ADFB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font-size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12</w:t>
      </w:r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px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51D540C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color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red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7D22EF3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403F80B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gram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&amp;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.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valid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5F3A032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opacity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0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4F98207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}</w:t>
      </w:r>
    </w:p>
    <w:p w14:paraId="1A21AC7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18E28FD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proofErr w:type="gramStart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&amp;</w:t>
      </w:r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.</w:t>
      </w:r>
      <w:proofErr w:type="spellStart"/>
      <w:r w:rsidRPr="008C6C7F">
        <w:rPr>
          <w:rFonts w:ascii="Consolas" w:eastAsia="Times New Roman" w:hAnsi="Consolas" w:cs="Times New Roman"/>
          <w:i/>
          <w:iCs/>
          <w:color w:val="B772DE"/>
          <w:sz w:val="21"/>
          <w:szCs w:val="21"/>
          <w:lang w:val="es-419" w:eastAsia="es-419"/>
        </w:rPr>
        <w:t>invalid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{</w:t>
      </w:r>
    </w:p>
    <w:p w14:paraId="46B5554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opacity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FFEEA6"/>
          <w:sz w:val="21"/>
          <w:szCs w:val="21"/>
          <w:lang w:val="es-419" w:eastAsia="es-419"/>
        </w:rPr>
        <w:t>1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3594FEF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}</w:t>
      </w:r>
    </w:p>
    <w:p w14:paraId="300583AD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0A02425C" w14:textId="5E993DB1" w:rsidR="008C6C7F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</w:rPr>
      </w:pPr>
    </w:p>
    <w:p w14:paraId="16F8730E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lastRenderedPageBreak/>
        <w:t>{</w:t>
      </w:r>
    </w:p>
    <w:p w14:paraId="54629F6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"hosting"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: {</w:t>
      </w:r>
    </w:p>
    <w:p w14:paraId="6689F88C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public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dist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my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-store"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561113A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"ignore"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: [</w:t>
      </w:r>
    </w:p>
    <w:p w14:paraId="682C1D73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firebase.json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7F72A38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"**/.*"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6BF99C8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"**/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node_modules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/**"</w:t>
      </w:r>
    </w:p>
    <w:p w14:paraId="61F709B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],</w:t>
      </w:r>
    </w:p>
    <w:p w14:paraId="5D3C722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rewrites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: [</w:t>
      </w:r>
    </w:p>
    <w:p w14:paraId="72F3C5E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{</w:t>
      </w:r>
    </w:p>
    <w:p w14:paraId="0CFC7EF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source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"**"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,</w:t>
      </w:r>
    </w:p>
    <w:p w14:paraId="4DA0C02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       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destination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"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: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"/index.html"</w:t>
      </w:r>
    </w:p>
    <w:p w14:paraId="2AF83E8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  }</w:t>
      </w:r>
    </w:p>
    <w:p w14:paraId="1083C140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  ]</w:t>
      </w:r>
    </w:p>
    <w:p w14:paraId="29995F8F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  }</w:t>
      </w:r>
    </w:p>
    <w:p w14:paraId="7BF3CA56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</w:p>
    <w:p w14:paraId="52A639D4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250A149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import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gram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NgModule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from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'@angular/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core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EC3DC6A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import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gram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RouterModule</w:t>
      </w:r>
      <w:proofErr w:type="spellEnd"/>
      <w:proofErr w:type="gram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,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Routes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from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'@angular/</w:t>
      </w:r>
      <w:proofErr w:type="spellStart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router</w:t>
      </w:r>
      <w:proofErr w:type="spellEnd"/>
      <w:r w:rsidRPr="008C6C7F">
        <w:rPr>
          <w:rFonts w:ascii="Consolas" w:eastAsia="Times New Roman" w:hAnsi="Consolas" w:cs="Times New Roman"/>
          <w:color w:val="EFA554"/>
          <w:sz w:val="21"/>
          <w:szCs w:val="21"/>
          <w:lang w:val="es-419" w:eastAsia="es-419"/>
        </w:rPr>
        <w:t>'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0AEB8AE7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093C82D5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const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routes</w:t>
      </w:r>
      <w:proofErr w:type="spellEnd"/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Routes</w:t>
      </w:r>
      <w:proofErr w:type="spellEnd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color w:val="AFC8F5"/>
          <w:sz w:val="21"/>
          <w:szCs w:val="21"/>
          <w:lang w:val="es-419" w:eastAsia="es-419"/>
        </w:rPr>
        <w:t>=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[]</w:t>
      </w: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;</w:t>
      </w:r>
    </w:p>
    <w:p w14:paraId="7173E0B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0580EDA8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@</w:t>
      </w:r>
      <w:proofErr w:type="spellStart"/>
      <w:proofErr w:type="gram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NgModule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(</w:t>
      </w:r>
      <w:proofErr w:type="gram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</w:t>
      </w:r>
    </w:p>
    <w:p w14:paraId="3E29EE6B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imports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[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RouterModule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.forRoot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(</w:t>
      </w:r>
      <w:proofErr w:type="spell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routes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)]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,</w:t>
      </w:r>
    </w:p>
    <w:p w14:paraId="69AC550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  </w:t>
      </w:r>
      <w:proofErr w:type="spellStart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exports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:</w:t>
      </w:r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 xml:space="preserve"> 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[</w:t>
      </w:r>
      <w:proofErr w:type="spellStart"/>
      <w:r w:rsidRPr="008C6C7F">
        <w:rPr>
          <w:rFonts w:ascii="Consolas" w:eastAsia="Times New Roman" w:hAnsi="Consolas" w:cs="Times New Roman"/>
          <w:color w:val="B772DE"/>
          <w:sz w:val="21"/>
          <w:szCs w:val="21"/>
          <w:lang w:val="es-419" w:eastAsia="es-419"/>
        </w:rPr>
        <w:t>RouterModule</w:t>
      </w:r>
      <w:proofErr w:type="spellEnd"/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]</w:t>
      </w:r>
    </w:p>
    <w:p w14:paraId="13473621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}</w:t>
      </w:r>
      <w:r w:rsidRPr="008C6C7F">
        <w:rPr>
          <w:rFonts w:ascii="Consolas" w:eastAsia="Times New Roman" w:hAnsi="Consolas" w:cs="Times New Roman"/>
          <w:b/>
          <w:bCs/>
          <w:color w:val="F8F8F2"/>
          <w:sz w:val="21"/>
          <w:szCs w:val="21"/>
          <w:lang w:val="es-419" w:eastAsia="es-419"/>
        </w:rPr>
        <w:t>)</w:t>
      </w:r>
    </w:p>
    <w:p w14:paraId="2DF44D22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export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50CEFB"/>
          <w:sz w:val="21"/>
          <w:szCs w:val="21"/>
          <w:lang w:val="es-419" w:eastAsia="es-419"/>
        </w:rPr>
        <w:t>class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spellStart"/>
      <w:r w:rsidRPr="008C6C7F">
        <w:rPr>
          <w:rFonts w:ascii="Consolas" w:eastAsia="Times New Roman" w:hAnsi="Consolas" w:cs="Times New Roman"/>
          <w:color w:val="F9B2FF"/>
          <w:sz w:val="21"/>
          <w:szCs w:val="21"/>
          <w:lang w:val="es-419" w:eastAsia="es-419"/>
        </w:rPr>
        <w:t>AppRoutingModule</w:t>
      </w:r>
      <w:proofErr w:type="spellEnd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 xml:space="preserve"> </w:t>
      </w:r>
      <w:proofErr w:type="gramStart"/>
      <w:r w:rsidRPr="008C6C7F"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  <w:t>{ }</w:t>
      </w:r>
      <w:proofErr w:type="gramEnd"/>
    </w:p>
    <w:p w14:paraId="103FCD39" w14:textId="77777777" w:rsidR="008C6C7F" w:rsidRPr="008C6C7F" w:rsidRDefault="008C6C7F" w:rsidP="008C6C7F">
      <w:pPr>
        <w:shd w:val="clear" w:color="auto" w:fill="242448"/>
        <w:spacing w:before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s-419" w:eastAsia="es-419"/>
        </w:rPr>
      </w:pPr>
    </w:p>
    <w:p w14:paraId="37E091D5" w14:textId="7AB0BC33" w:rsidR="008C6C7F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</w:rPr>
      </w:pPr>
    </w:p>
    <w:p w14:paraId="6930EF14" w14:textId="1550CA87" w:rsidR="008C6C7F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</w:rPr>
      </w:pPr>
    </w:p>
    <w:p w14:paraId="577664F9" w14:textId="109943B6" w:rsidR="008C6C7F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50047BEA" wp14:editId="36EBD6B9">
            <wp:extent cx="5731510" cy="3839210"/>
            <wp:effectExtent l="0" t="0" r="25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620D" w14:textId="1DDE47C6" w:rsidR="008C6C7F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</w:rPr>
      </w:pPr>
    </w:p>
    <w:p w14:paraId="73742DEA" w14:textId="1BDE4273" w:rsidR="008C6C7F" w:rsidRPr="00724CA1" w:rsidRDefault="008C6C7F" w:rsidP="00D438A2">
      <w:pPr>
        <w:pStyle w:val="NormalWeb"/>
        <w:spacing w:before="0" w:beforeAutospacing="0" w:line="360" w:lineRule="auto"/>
        <w:jc w:val="both"/>
        <w:rPr>
          <w:rFonts w:asciiTheme="majorHAnsi" w:hAnsiTheme="majorHAnsi" w:cstheme="majorHAnsi"/>
          <w:color w:val="000000"/>
        </w:rPr>
      </w:pPr>
      <w:r>
        <w:rPr>
          <w:noProof/>
          <w:lang w:val="es-419" w:eastAsia="es-419"/>
        </w:rPr>
        <w:drawing>
          <wp:inline distT="0" distB="0" distL="0" distR="0" wp14:anchorId="38A807E6" wp14:editId="67DAF9AE">
            <wp:extent cx="5731510" cy="30473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C7F" w:rsidRPr="00724CA1" w:rsidSect="00F55E1B">
      <w:footerReference w:type="default" r:id="rId13"/>
      <w:pgSz w:w="11906" w:h="16838" w:code="9"/>
      <w:pgMar w:top="851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9290DE" w14:textId="77777777" w:rsidR="00C60995" w:rsidRDefault="00C60995">
      <w:pPr>
        <w:spacing w:line="240" w:lineRule="auto"/>
      </w:pPr>
      <w:r>
        <w:separator/>
      </w:r>
    </w:p>
  </w:endnote>
  <w:endnote w:type="continuationSeparator" w:id="0">
    <w:p w14:paraId="25FBD204" w14:textId="77777777" w:rsidR="00C60995" w:rsidRDefault="00C609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29040" w14:textId="77777777" w:rsidR="00F55E1B" w:rsidRDefault="00F55E1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2FCCC8" wp14:editId="76CFFAB5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F96E53" w14:textId="77777777" w:rsidR="00C60995" w:rsidRDefault="00C60995">
      <w:pPr>
        <w:spacing w:line="240" w:lineRule="auto"/>
      </w:pPr>
      <w:r>
        <w:separator/>
      </w:r>
    </w:p>
  </w:footnote>
  <w:footnote w:type="continuationSeparator" w:id="0">
    <w:p w14:paraId="3856AD26" w14:textId="77777777" w:rsidR="00C60995" w:rsidRDefault="00C609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526F"/>
      </v:shape>
    </w:pict>
  </w:numPicBullet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043F33"/>
    <w:multiLevelType w:val="multilevel"/>
    <w:tmpl w:val="B270FE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FA6942"/>
    <w:multiLevelType w:val="hybridMultilevel"/>
    <w:tmpl w:val="94529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2F00"/>
    <w:multiLevelType w:val="multilevel"/>
    <w:tmpl w:val="9FB2DE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21D584F"/>
    <w:multiLevelType w:val="hybridMultilevel"/>
    <w:tmpl w:val="08781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36739"/>
    <w:multiLevelType w:val="multilevel"/>
    <w:tmpl w:val="7F20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DE2D15"/>
    <w:multiLevelType w:val="hybridMultilevel"/>
    <w:tmpl w:val="7E7A7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02847"/>
    <w:multiLevelType w:val="hybridMultilevel"/>
    <w:tmpl w:val="0D0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2359F"/>
    <w:multiLevelType w:val="multilevel"/>
    <w:tmpl w:val="A812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B644A2"/>
    <w:multiLevelType w:val="hybridMultilevel"/>
    <w:tmpl w:val="83249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D00BF6"/>
    <w:multiLevelType w:val="hybridMultilevel"/>
    <w:tmpl w:val="9780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D55142"/>
    <w:multiLevelType w:val="hybridMultilevel"/>
    <w:tmpl w:val="387C7A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160C5"/>
    <w:multiLevelType w:val="multilevel"/>
    <w:tmpl w:val="664601B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3" w15:restartNumberingAfterBreak="0">
    <w:nsid w:val="7AEC141E"/>
    <w:multiLevelType w:val="hybridMultilevel"/>
    <w:tmpl w:val="EFC608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  <w:lvlOverride w:ilvl="0">
      <w:startOverride w:val="1"/>
    </w:lvlOverride>
  </w:num>
  <w:num w:numId="3">
    <w:abstractNumId w:val="22"/>
  </w:num>
  <w:num w:numId="4">
    <w:abstractNumId w:val="22"/>
    <w:lvlOverride w:ilvl="0">
      <w:startOverride w:val="1"/>
    </w:lvlOverride>
  </w:num>
  <w:num w:numId="5">
    <w:abstractNumId w:val="8"/>
  </w:num>
  <w:num w:numId="6">
    <w:abstractNumId w:val="22"/>
    <w:lvlOverride w:ilvl="0">
      <w:startOverride w:val="1"/>
    </w:lvlOverride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8"/>
  </w:num>
  <w:num w:numId="21">
    <w:abstractNumId w:val="23"/>
  </w:num>
  <w:num w:numId="22">
    <w:abstractNumId w:val="11"/>
  </w:num>
  <w:num w:numId="23">
    <w:abstractNumId w:val="15"/>
  </w:num>
  <w:num w:numId="24">
    <w:abstractNumId w:val="20"/>
  </w:num>
  <w:num w:numId="25">
    <w:abstractNumId w:val="19"/>
  </w:num>
  <w:num w:numId="26">
    <w:abstractNumId w:val="16"/>
  </w:num>
  <w:num w:numId="27">
    <w:abstractNumId w:val="21"/>
  </w:num>
  <w:num w:numId="28">
    <w:abstractNumId w:val="12"/>
  </w:num>
  <w:num w:numId="29">
    <w:abstractNumId w:val="9"/>
  </w:num>
  <w:num w:numId="30">
    <w:abstractNumId w:val="17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ES" w:vendorID="64" w:dllVersion="131078" w:nlCheck="1" w:checkStyle="0"/>
  <w:activeWritingStyle w:appName="MSWord" w:lang="es-419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1B"/>
    <w:rsid w:val="000005C1"/>
    <w:rsid w:val="000150E9"/>
    <w:rsid w:val="00030E3C"/>
    <w:rsid w:val="00044120"/>
    <w:rsid w:val="0005015F"/>
    <w:rsid w:val="00072D27"/>
    <w:rsid w:val="00080E14"/>
    <w:rsid w:val="00083C22"/>
    <w:rsid w:val="00086E87"/>
    <w:rsid w:val="000871A8"/>
    <w:rsid w:val="00097066"/>
    <w:rsid w:val="000A036B"/>
    <w:rsid w:val="000B7528"/>
    <w:rsid w:val="000D0E4A"/>
    <w:rsid w:val="000F11B9"/>
    <w:rsid w:val="00102341"/>
    <w:rsid w:val="00105960"/>
    <w:rsid w:val="001073CE"/>
    <w:rsid w:val="00121553"/>
    <w:rsid w:val="00131CAB"/>
    <w:rsid w:val="00154BEA"/>
    <w:rsid w:val="0018373F"/>
    <w:rsid w:val="001D0BD1"/>
    <w:rsid w:val="001F4BA4"/>
    <w:rsid w:val="002017AC"/>
    <w:rsid w:val="00230F7B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B583C"/>
    <w:rsid w:val="003C7D9D"/>
    <w:rsid w:val="003D679A"/>
    <w:rsid w:val="003E3A63"/>
    <w:rsid w:val="004266E6"/>
    <w:rsid w:val="00430126"/>
    <w:rsid w:val="004548F3"/>
    <w:rsid w:val="00457BEB"/>
    <w:rsid w:val="00461B2E"/>
    <w:rsid w:val="00466AD0"/>
    <w:rsid w:val="00482CFC"/>
    <w:rsid w:val="00483033"/>
    <w:rsid w:val="00487996"/>
    <w:rsid w:val="00491910"/>
    <w:rsid w:val="004A3D03"/>
    <w:rsid w:val="004A7FCE"/>
    <w:rsid w:val="004B6D7F"/>
    <w:rsid w:val="004D785F"/>
    <w:rsid w:val="004E744B"/>
    <w:rsid w:val="004E7A51"/>
    <w:rsid w:val="004F7760"/>
    <w:rsid w:val="00520AC9"/>
    <w:rsid w:val="00533C60"/>
    <w:rsid w:val="00575FAC"/>
    <w:rsid w:val="00594254"/>
    <w:rsid w:val="005B53A9"/>
    <w:rsid w:val="005B6EB8"/>
    <w:rsid w:val="00614CAB"/>
    <w:rsid w:val="0063148F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E0CC1"/>
    <w:rsid w:val="006E1AD9"/>
    <w:rsid w:val="006E504C"/>
    <w:rsid w:val="006E7A0A"/>
    <w:rsid w:val="006F53EE"/>
    <w:rsid w:val="006F73FE"/>
    <w:rsid w:val="00717507"/>
    <w:rsid w:val="00724CA1"/>
    <w:rsid w:val="007263B8"/>
    <w:rsid w:val="00726D9C"/>
    <w:rsid w:val="00726F2C"/>
    <w:rsid w:val="00736D30"/>
    <w:rsid w:val="0074023C"/>
    <w:rsid w:val="00742FF3"/>
    <w:rsid w:val="00762FA1"/>
    <w:rsid w:val="00782526"/>
    <w:rsid w:val="00794B27"/>
    <w:rsid w:val="00796271"/>
    <w:rsid w:val="007A0CA7"/>
    <w:rsid w:val="007A73CB"/>
    <w:rsid w:val="007A7846"/>
    <w:rsid w:val="007B2795"/>
    <w:rsid w:val="007B49EC"/>
    <w:rsid w:val="007F3403"/>
    <w:rsid w:val="007F66F5"/>
    <w:rsid w:val="00812400"/>
    <w:rsid w:val="0082203C"/>
    <w:rsid w:val="008360A8"/>
    <w:rsid w:val="008416E0"/>
    <w:rsid w:val="00897BFF"/>
    <w:rsid w:val="008A6B29"/>
    <w:rsid w:val="008C61B9"/>
    <w:rsid w:val="008C6C7F"/>
    <w:rsid w:val="00912477"/>
    <w:rsid w:val="009139AF"/>
    <w:rsid w:val="00943B06"/>
    <w:rsid w:val="00945864"/>
    <w:rsid w:val="009655F3"/>
    <w:rsid w:val="00980973"/>
    <w:rsid w:val="009853E9"/>
    <w:rsid w:val="00996E16"/>
    <w:rsid w:val="009B69C5"/>
    <w:rsid w:val="009D6656"/>
    <w:rsid w:val="009F72A7"/>
    <w:rsid w:val="00A119D9"/>
    <w:rsid w:val="00A1309F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C2F58"/>
    <w:rsid w:val="00B369B4"/>
    <w:rsid w:val="00B41A33"/>
    <w:rsid w:val="00B52684"/>
    <w:rsid w:val="00B53817"/>
    <w:rsid w:val="00B55B7F"/>
    <w:rsid w:val="00B61F85"/>
    <w:rsid w:val="00B76A4D"/>
    <w:rsid w:val="00BA3CC7"/>
    <w:rsid w:val="00BA42C8"/>
    <w:rsid w:val="00BF457D"/>
    <w:rsid w:val="00BF4775"/>
    <w:rsid w:val="00C5439F"/>
    <w:rsid w:val="00C60995"/>
    <w:rsid w:val="00CA0C45"/>
    <w:rsid w:val="00CC3AB0"/>
    <w:rsid w:val="00CF12AE"/>
    <w:rsid w:val="00D04D9E"/>
    <w:rsid w:val="00D1798D"/>
    <w:rsid w:val="00D34AE9"/>
    <w:rsid w:val="00D438A2"/>
    <w:rsid w:val="00D64C21"/>
    <w:rsid w:val="00D902A4"/>
    <w:rsid w:val="00DB2323"/>
    <w:rsid w:val="00DB331E"/>
    <w:rsid w:val="00DC2230"/>
    <w:rsid w:val="00DC30B1"/>
    <w:rsid w:val="00DC4E21"/>
    <w:rsid w:val="00DD5358"/>
    <w:rsid w:val="00DF3BFC"/>
    <w:rsid w:val="00E02D09"/>
    <w:rsid w:val="00E224A0"/>
    <w:rsid w:val="00E254F0"/>
    <w:rsid w:val="00E4313F"/>
    <w:rsid w:val="00E51168"/>
    <w:rsid w:val="00E55B4B"/>
    <w:rsid w:val="00E72A21"/>
    <w:rsid w:val="00E7715A"/>
    <w:rsid w:val="00E928B2"/>
    <w:rsid w:val="00EB700D"/>
    <w:rsid w:val="00ED069C"/>
    <w:rsid w:val="00F33285"/>
    <w:rsid w:val="00F33B83"/>
    <w:rsid w:val="00F41B42"/>
    <w:rsid w:val="00F54BD0"/>
    <w:rsid w:val="00F55E1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C0FDD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de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de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table" w:customStyle="1" w:styleId="TableGrid">
    <w:name w:val="TableGrid"/>
    <w:rsid w:val="004A7FCE"/>
    <w:pPr>
      <w:spacing w:before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oken">
    <w:name w:val="token"/>
    <w:basedOn w:val="Fuentedeprrafopredeter"/>
    <w:rsid w:val="00724C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439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064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791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268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0476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9796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282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6283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0647">
          <w:marLeft w:val="360"/>
          <w:marRight w:val="36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B5D393A-D6F6-4DFD-B741-F5A6642D1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5</Pages>
  <Words>556</Words>
  <Characters>3062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2022-04-18T14:43:00Z</dcterms:created>
  <dcterms:modified xsi:type="dcterms:W3CDTF">2022-10-24T03:10:00Z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