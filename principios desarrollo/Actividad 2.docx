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50E9" w:rsidRPr="00F55E1B" w:rsidRDefault="007F3403" w:rsidP="004A7FCE">
      <w:pPr>
        <w:pStyle w:val="Subttulo"/>
        <w:jc w:val="both"/>
        <w:rPr>
          <w:noProof/>
          <w:sz w:val="56"/>
        </w:rPr>
      </w:pPr>
      <w:r>
        <w:rPr>
          <w:noProof/>
          <w:sz w:val="56"/>
        </w:rPr>
        <w:t>Actividad 2</w:t>
      </w:r>
    </w:p>
    <w:p w:rsidR="009853E9" w:rsidRPr="00A97EEC" w:rsidRDefault="009853E9" w:rsidP="004A7FCE">
      <w:pPr>
        <w:jc w:val="both"/>
        <w:rPr>
          <w:noProof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Vídeo de tabla de diseño"/>
      </w:tblPr>
      <w:tblGrid>
        <w:gridCol w:w="5117"/>
        <w:gridCol w:w="3909"/>
      </w:tblGrid>
      <w:tr w:rsidR="00B61F85" w:rsidRPr="00A97EEC" w:rsidTr="00BF457D">
        <w:tc>
          <w:tcPr>
            <w:tcW w:w="5310" w:type="dxa"/>
          </w:tcPr>
          <w:p w:rsidR="00B61F85" w:rsidRPr="00A97EEC" w:rsidRDefault="00B61F85" w:rsidP="004A7FCE">
            <w:pPr>
              <w:jc w:val="both"/>
              <w:rPr>
                <w:noProof/>
              </w:rPr>
            </w:pPr>
          </w:p>
        </w:tc>
        <w:tc>
          <w:tcPr>
            <w:tcW w:w="4050" w:type="dxa"/>
            <w:tcMar>
              <w:left w:w="144" w:type="dxa"/>
            </w:tcMar>
          </w:tcPr>
          <w:p w:rsidR="00B61F85" w:rsidRPr="00A97EEC" w:rsidRDefault="00B61F85" w:rsidP="004A7FCE">
            <w:pPr>
              <w:jc w:val="both"/>
              <w:rPr>
                <w:noProof/>
              </w:rPr>
            </w:pPr>
          </w:p>
        </w:tc>
      </w:tr>
    </w:tbl>
    <w:p w:rsidR="007F3403" w:rsidRDefault="007F3403" w:rsidP="004A7FCE">
      <w:pPr>
        <w:pStyle w:val="Ttulo1"/>
        <w:spacing w:line="192" w:lineRule="auto"/>
        <w:jc w:val="both"/>
        <w:rPr>
          <w:noProof/>
          <w:lang w:bidi="es-ES"/>
        </w:rPr>
      </w:pPr>
      <w:r>
        <w:rPr>
          <w:noProof/>
          <w:lang w:bidi="es-ES"/>
        </w:rPr>
        <w:t>Análisis e interpretación JavaScript</w:t>
      </w:r>
    </w:p>
    <w:p w:rsidR="007F3403" w:rsidRPr="007F3403" w:rsidRDefault="007F3403" w:rsidP="007F3403">
      <w:pPr>
        <w:rPr>
          <w:lang w:bidi="es-ES"/>
        </w:rPr>
      </w:pPr>
    </w:p>
    <w:p w:rsidR="007F3403" w:rsidRDefault="007F3403" w:rsidP="007F3403">
      <w:pPr>
        <w:rPr>
          <w:lang w:bidi="es-ES"/>
        </w:rPr>
      </w:pPr>
    </w:p>
    <w:p w:rsidR="007F3403" w:rsidRDefault="007F3403" w:rsidP="0063148F">
      <w:pPr>
        <w:pStyle w:val="Prrafodelista"/>
        <w:numPr>
          <w:ilvl w:val="0"/>
          <w:numId w:val="25"/>
        </w:numPr>
        <w:tabs>
          <w:tab w:val="left" w:pos="2130"/>
        </w:tabs>
        <w:rPr>
          <w:lang w:bidi="es-ES"/>
        </w:rPr>
      </w:pPr>
      <w:r>
        <w:rPr>
          <w:lang w:bidi="es-ES"/>
        </w:rPr>
        <w:t>Corrija el código JavaScript de estos dos ejercicios, ejecútelo en el navegador y tómele un pantallazo</w:t>
      </w:r>
      <w:r w:rsidR="0063148F">
        <w:rPr>
          <w:lang w:bidi="es-ES"/>
        </w:rPr>
        <w:t>.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&lt;html&gt;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&lt;head&gt;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  &lt;meta charset="UTF-8"&gt;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 </w:t>
      </w:r>
      <w:proofErr w:type="gram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&lt;!--</w:t>
      </w:r>
      <w:proofErr w:type="gram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Esto es el título de la página que usualmente aparece en la barra de título del navegador --&gt;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 </w:t>
      </w: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&lt;title&gt;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Ángeles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&lt;/title&gt;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&lt;script language ="JavaScript"  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            /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Visualiza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 xml:space="preserve"> un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mensaje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 xml:space="preserve"> de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Bienvenida</w:t>
      </w:r>
      <w:proofErr w:type="spellEnd"/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          alert (Bienvenido a mi página de ángeles)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 </w:t>
      </w: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&lt;/script&gt;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&lt;/head&gt;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&lt;body&gt;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img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src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="D:\Pruebas\angel.jpg"/&gt;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 &lt;p&gt;Hola, esta es una página dedicada a los ángeles&lt;/p&gt;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&lt;/body&gt;</w:t>
      </w:r>
    </w:p>
    <w:p w:rsid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&lt;/html&gt;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html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head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meta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charset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UTF-8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proofErr w:type="gramStart"/>
      <w:r w:rsidRPr="00AA742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s-419" w:eastAsia="es-419"/>
        </w:rPr>
        <w:t>&lt;!--</w:t>
      </w:r>
      <w:proofErr w:type="gramEnd"/>
      <w:r w:rsidRPr="00AA742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s-419" w:eastAsia="es-419"/>
        </w:rPr>
        <w:t xml:space="preserve"> Esto es el título de la página que usualmente aparece en la barra de título del navegador --&gt;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title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Ángeles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title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script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language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="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JavaScript</w:t>
      </w:r>
      <w:proofErr w:type="gramStart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  &gt;</w:t>
      </w:r>
      <w:proofErr w:type="gramEnd"/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            </w:t>
      </w:r>
      <w:r w:rsidRPr="00AA7425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val="es-419" w:eastAsia="es-419"/>
        </w:rPr>
        <w:t>// Visualiza un mensaje de Bienvenida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    </w:t>
      </w:r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alert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(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Bienvenido a mi página de ángeles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lastRenderedPageBreak/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script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head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body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img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src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https://laverdadnoticias.com/__export/1622919438427/sites/laverdad/img/2021/06/05/diferencia_entre_arcangeles_y_angeles_segun_la_biblia_2.jpg_1172260586.jpg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"/&gt;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p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Hola, esta es una página dedicada a los ángeles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p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body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html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Default="00AA7425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  <w:lang w:val="en-US"/>
        </w:rPr>
      </w:pPr>
    </w:p>
    <w:p w:rsidR="00AA7425" w:rsidRPr="0063148F" w:rsidRDefault="00AA7425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>
        <w:rPr>
          <w:noProof/>
          <w:lang w:val="es-419" w:eastAsia="es-419"/>
        </w:rPr>
        <w:drawing>
          <wp:inline distT="0" distB="0" distL="0" distR="0" wp14:anchorId="5D64F7A6" wp14:editId="196651DC">
            <wp:extent cx="5731510" cy="383095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419" w:eastAsia="es-419"/>
        </w:rPr>
        <w:drawing>
          <wp:inline distT="0" distB="0" distL="0" distR="0" wp14:anchorId="252C24DB" wp14:editId="275F67C8">
            <wp:extent cx="5731510" cy="307022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  <w:lastRenderedPageBreak/>
        <w:t> 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  <w:t> 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&lt;html&gt;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&lt;head&gt;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&lt;meta charset="utf-8"&gt;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  &lt;title&gt;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Ángeles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&lt;/title&gt;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&lt;script type="text/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javascript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"&gt;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function mostrarMensaje1() { 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var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 xml:space="preserve"> angel;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=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prompt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('Por favor introduce nombre del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:')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if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(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=="") </w:t>
      </w:r>
      <w:proofErr w:type="gram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{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aler</w:t>
      </w:r>
      <w:proofErr w:type="spellEnd"/>
      <w:proofErr w:type="gram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('No has escrito el nombre de tu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'); }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switc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 xml:space="preserve"> (angel) {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     case "miguel": alert ("Tienes el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de la protección"); break;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          case "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uriel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": alert ("Tienes el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de la prosperidad");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     case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rafael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: alert ("Tienes el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de la sanación"); break;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     default: alert ("No es un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"); break;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      </w:t>
      </w: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}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}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&lt;/script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&lt;/head&gt;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&lt;body&gt;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  <w:lang w:val="en-US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  <w:lang w:val="en-US"/>
        </w:rPr>
        <w:t>&lt;div&gt;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&lt;p&gt;Aquí un párrafo de texto situado antes de la imagen, dentro de un div contenedor&lt;/p&gt;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img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onclick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="mostrarMensaje1()"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src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="angel.jpg"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alt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="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"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title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="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Angel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, un útil editor de texto"&gt;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&lt;p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onclick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 ="</w:t>
      </w:r>
      <w:proofErr w:type="gram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alert(</w:t>
      </w:r>
      <w:proofErr w:type="gramEnd"/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'Alerta JavaScript')" 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style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="color: #D2691E;"&gt;Aquí otro párrafo de texto. JavaScript es un lenguaje utilizado para dotar de efectos dinámicos a las páginas web.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&lt;/p&gt;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&lt;/div&gt;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&lt;/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body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&gt;</w:t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 w:val="20"/>
          <w:szCs w:val="21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&lt;/</w:t>
      </w:r>
      <w:proofErr w:type="spell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html</w:t>
      </w:r>
      <w:proofErr w:type="spellEnd"/>
      <w:r w:rsidRPr="0063148F">
        <w:rPr>
          <w:rFonts w:asciiTheme="majorHAnsi" w:eastAsia="Times New Roman" w:hAnsiTheme="majorHAnsi" w:cstheme="majorHAnsi"/>
          <w:color w:val="333333"/>
          <w:szCs w:val="24"/>
        </w:rPr>
        <w:t>&gt;</w:t>
      </w:r>
    </w:p>
    <w:p w:rsidR="0063148F" w:rsidRDefault="0063148F" w:rsidP="0063148F">
      <w:pPr>
        <w:shd w:val="clear" w:color="auto" w:fill="FFFFFF"/>
        <w:spacing w:before="0" w:after="160" w:line="240" w:lineRule="auto"/>
        <w:ind w:left="360"/>
        <w:jc w:val="both"/>
        <w:rPr>
          <w:lang w:bidi="es-ES"/>
        </w:rPr>
      </w:pP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html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lastRenderedPageBreak/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head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meta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charset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utf-8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title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Ángeles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title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script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type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text</w:t>
      </w:r>
      <w:proofErr w:type="spellEnd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/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javascript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function</w:t>
      </w:r>
      <w:proofErr w:type="spell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mostrarMensaje1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()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{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var</w:t>
      </w:r>
      <w:proofErr w:type="spell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angel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angel</w:t>
      </w:r>
      <w:proofErr w:type="spell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=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prompt</w:t>
      </w:r>
      <w:proofErr w:type="spell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(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'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 xml:space="preserve">Por favor introduce nombre del 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angel</w:t>
      </w:r>
      <w:proofErr w:type="spellEnd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: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'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proofErr w:type="spellStart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if</w:t>
      </w:r>
      <w:proofErr w:type="spell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(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angel</w:t>
      </w:r>
      <w:proofErr w:type="spell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==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""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) </w:t>
      </w:r>
      <w:proofErr w:type="gramStart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{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alert</w:t>
      </w:r>
      <w:proofErr w:type="gram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(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'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 xml:space="preserve">No has escrito el nombre de tu 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angel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'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}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proofErr w:type="gramStart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switch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 (</w:t>
      </w:r>
      <w:proofErr w:type="spellStart"/>
      <w:proofErr w:type="gramEnd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angel</w:t>
      </w:r>
      <w:proofErr w:type="spell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)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{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case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miguel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":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alert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(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 xml:space="preserve">Tienes el 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angel</w:t>
      </w:r>
      <w:proofErr w:type="spellEnd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 xml:space="preserve"> de la protección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break;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case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uriel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":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alert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(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 xml:space="preserve">Tienes el 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angel</w:t>
      </w:r>
      <w:proofErr w:type="spellEnd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 xml:space="preserve"> de la prosperidad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case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rafael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":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alert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(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 xml:space="preserve">Tienes el 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angel</w:t>
      </w:r>
      <w:proofErr w:type="spellEnd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 xml:space="preserve"> de la sanación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break;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default: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alert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(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 xml:space="preserve">No es un 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angel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break;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}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}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script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head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body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div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p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Aquí un párrafo de texto situado antes de la imagen, dentro de un div contenedor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p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img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onclick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mostrarMensaje1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()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" </w:t>
      </w:r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src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https://laverdadnoticias.com/__export/1622919438427/sites/laverdad/img/2021/06/05/diferencia_entre_arcangeles_y_angeles_segun_la_biblia_2.jpg_1172260586.jpg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"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alt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Angel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"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title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Angel</w:t>
      </w:r>
      <w:proofErr w:type="spellEnd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, un útil editor de texto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p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onclick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="</w:t>
      </w:r>
      <w:proofErr w:type="gramStart"/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alert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(</w:t>
      </w:r>
      <w:proofErr w:type="gram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'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Alerta JavaScript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'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)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"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style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color: #D2691E;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"&gt;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Aquí otro párrafo de texto. JavaScript es un lenguaje utilizado para dotar de efectos dinámicos a las páginas web.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p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div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body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html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</w:p>
    <w:p w:rsidR="00AA7425" w:rsidRPr="0063148F" w:rsidRDefault="00AA7425" w:rsidP="0063148F">
      <w:pPr>
        <w:shd w:val="clear" w:color="auto" w:fill="FFFFFF"/>
        <w:spacing w:before="0" w:after="160" w:line="240" w:lineRule="auto"/>
        <w:ind w:left="360"/>
        <w:jc w:val="both"/>
        <w:rPr>
          <w:lang w:bidi="es-ES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542AB2EE" wp14:editId="777EC8B9">
            <wp:extent cx="5731510" cy="3636645"/>
            <wp:effectExtent l="0" t="0" r="254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419" w:eastAsia="es-419"/>
        </w:rPr>
        <w:drawing>
          <wp:inline distT="0" distB="0" distL="0" distR="0" wp14:anchorId="590FB86B" wp14:editId="18CE23DE">
            <wp:extent cx="5731510" cy="3764280"/>
            <wp:effectExtent l="0" t="0" r="254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8F" w:rsidRPr="0063148F" w:rsidRDefault="0063148F" w:rsidP="0063148F">
      <w:pPr>
        <w:shd w:val="clear" w:color="auto" w:fill="FFFFFF"/>
        <w:spacing w:before="0" w:after="160" w:line="240" w:lineRule="auto"/>
        <w:jc w:val="both"/>
        <w:rPr>
          <w:lang w:bidi="es-ES"/>
        </w:rPr>
      </w:pPr>
      <w:r w:rsidRPr="0063148F">
        <w:rPr>
          <w:lang w:bidi="es-ES"/>
        </w:rPr>
        <w:t>2. Complemente el código con las instrucciones faltantes.</w:t>
      </w:r>
    </w:p>
    <w:p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</w:t>
      </w:r>
    </w:p>
    <w:p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(edad &gt; 1 &amp;&amp; &lt; 9)</w:t>
      </w:r>
    </w:p>
    <w:p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 {</w:t>
      </w:r>
    </w:p>
    <w:p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 xml:space="preserve">   alert (‘Eres un </w:t>
      </w:r>
      <w:proofErr w:type="gramStart"/>
      <w:r w:rsidRPr="0063148F">
        <w:rPr>
          <w:rFonts w:asciiTheme="majorHAnsi" w:eastAsia="Times New Roman" w:hAnsiTheme="majorHAnsi" w:cstheme="majorHAnsi"/>
          <w:color w:val="333333"/>
          <w:szCs w:val="24"/>
        </w:rPr>
        <w:t>niño‘</w:t>
      </w:r>
      <w:proofErr w:type="gramEnd"/>
      <w:r w:rsidRPr="0063148F">
        <w:rPr>
          <w:rFonts w:asciiTheme="majorHAnsi" w:eastAsia="Times New Roman" w:hAnsiTheme="majorHAnsi" w:cstheme="majorHAnsi"/>
          <w:color w:val="333333"/>
          <w:szCs w:val="24"/>
        </w:rPr>
        <w:t>);</w:t>
      </w:r>
    </w:p>
    <w:p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</w:t>
      </w:r>
    </w:p>
    <w:p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Else</w:t>
      </w:r>
    </w:p>
    <w:p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   {</w:t>
      </w:r>
    </w:p>
    <w:p w:rsidR="0063148F" w:rsidRP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lastRenderedPageBreak/>
        <w:t>   (‘Eres un Adolescente’);</w:t>
      </w:r>
    </w:p>
    <w:p w:rsidR="0063148F" w:rsidRDefault="0063148F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 w:rsidRPr="0063148F">
        <w:rPr>
          <w:rFonts w:asciiTheme="majorHAnsi" w:eastAsia="Times New Roman" w:hAnsiTheme="majorHAnsi" w:cstheme="majorHAnsi"/>
          <w:color w:val="333333"/>
          <w:szCs w:val="24"/>
        </w:rPr>
        <w:t>}</w:t>
      </w:r>
    </w:p>
    <w:p w:rsidR="00AA7425" w:rsidRDefault="00AA7425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proofErr w:type="gramStart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&lt;!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DOCTYPE</w:t>
      </w:r>
      <w:proofErr w:type="gram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html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html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lang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en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head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meta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charset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UTF-8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meta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http-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equiv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X-UA-Compatible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"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content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IE=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edge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meta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name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viewport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 xml:space="preserve">"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content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="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width</w:t>
      </w:r>
      <w:proofErr w:type="spellEnd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=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device-width</w:t>
      </w:r>
      <w:proofErr w:type="spellEnd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 xml:space="preserve">, </w:t>
      </w:r>
      <w:proofErr w:type="spellStart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initial-scale</w:t>
      </w:r>
      <w:proofErr w:type="spellEnd"/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=1.0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title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Edad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title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    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script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</w:t>
      </w:r>
      <w:proofErr w:type="spellStart"/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var</w:t>
      </w:r>
      <w:proofErr w:type="spell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edad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edad </w:t>
      </w:r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=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proofErr w:type="spellStart"/>
      <w:proofErr w:type="gramStart"/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prompt</w:t>
      </w:r>
      <w:proofErr w:type="spell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(</w:t>
      </w:r>
      <w:proofErr w:type="gram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'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Digite su edad: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'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</w:t>
      </w:r>
      <w:proofErr w:type="spellStart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if</w:t>
      </w:r>
      <w:proofErr w:type="spell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(edad </w:t>
      </w:r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&gt;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F78C6C"/>
          <w:sz w:val="21"/>
          <w:szCs w:val="21"/>
          <w:lang w:val="es-419" w:eastAsia="es-419"/>
        </w:rPr>
        <w:t>1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&amp;&amp;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edad </w:t>
      </w:r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proofErr w:type="gramStart"/>
      <w:r w:rsidRPr="00AA7425">
        <w:rPr>
          <w:rFonts w:ascii="Consolas" w:eastAsia="Times New Roman" w:hAnsi="Consolas" w:cs="Times New Roman"/>
          <w:color w:val="F78C6C"/>
          <w:sz w:val="21"/>
          <w:szCs w:val="21"/>
          <w:lang w:val="es-419" w:eastAsia="es-419"/>
        </w:rPr>
        <w:t>9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{</w:t>
      </w:r>
      <w:proofErr w:type="gramEnd"/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    </w:t>
      </w:r>
      <w:proofErr w:type="gramStart"/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alert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(</w:t>
      </w:r>
      <w:proofErr w:type="gram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Eres un niño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</w:t>
      </w:r>
      <w:proofErr w:type="gramStart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}</w:t>
      </w:r>
      <w:proofErr w:type="spellStart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else</w:t>
      </w:r>
      <w:proofErr w:type="spellEnd"/>
      <w:proofErr w:type="gram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proofErr w:type="spellStart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if</w:t>
      </w:r>
      <w:proofErr w:type="spell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(edad </w:t>
      </w:r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&gt;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F78C6C"/>
          <w:sz w:val="21"/>
          <w:szCs w:val="21"/>
          <w:lang w:val="es-419" w:eastAsia="es-419"/>
        </w:rPr>
        <w:t>9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&amp;&amp;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edad </w:t>
      </w:r>
      <w:r w:rsidRPr="00AA7425">
        <w:rPr>
          <w:rFonts w:ascii="Consolas" w:eastAsia="Times New Roman" w:hAnsi="Consolas" w:cs="Times New Roman"/>
          <w:color w:val="C792EA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</w:t>
      </w:r>
      <w:r w:rsidRPr="00AA7425">
        <w:rPr>
          <w:rFonts w:ascii="Consolas" w:eastAsia="Times New Roman" w:hAnsi="Consolas" w:cs="Times New Roman"/>
          <w:color w:val="F78C6C"/>
          <w:sz w:val="21"/>
          <w:szCs w:val="21"/>
          <w:lang w:val="es-419" w:eastAsia="es-419"/>
        </w:rPr>
        <w:t>17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{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    </w:t>
      </w:r>
      <w:proofErr w:type="gramStart"/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alert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(</w:t>
      </w:r>
      <w:proofErr w:type="gram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Eres un Adolecente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</w:t>
      </w:r>
      <w:proofErr w:type="gramStart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}</w:t>
      </w:r>
      <w:proofErr w:type="spellStart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else</w:t>
      </w:r>
      <w:proofErr w:type="spellEnd"/>
      <w:proofErr w:type="gram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{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    </w:t>
      </w:r>
      <w:proofErr w:type="gramStart"/>
      <w:r w:rsidRPr="00AA7425">
        <w:rPr>
          <w:rFonts w:ascii="Consolas" w:eastAsia="Times New Roman" w:hAnsi="Consolas" w:cs="Times New Roman"/>
          <w:color w:val="82AAFF"/>
          <w:sz w:val="21"/>
          <w:szCs w:val="21"/>
          <w:lang w:val="es-419" w:eastAsia="es-419"/>
        </w:rPr>
        <w:t>alert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(</w:t>
      </w:r>
      <w:proofErr w:type="gram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C3E88D"/>
          <w:sz w:val="21"/>
          <w:szCs w:val="21"/>
          <w:lang w:val="es-419" w:eastAsia="es-419"/>
        </w:rPr>
        <w:t>Eres un Adulto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"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)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}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script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head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body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   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h1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  <w:r w:rsidR="00A20993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Este </w:t>
      </w:r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sitio </w:t>
      </w:r>
      <w:proofErr w:type="spellStart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>defini</w:t>
      </w:r>
      <w:proofErr w:type="spellEnd"/>
      <w:r w:rsidRPr="00AA7425"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  <w:t xml:space="preserve"> en que etapa de tu vida estas 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h1</w:t>
      </w: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body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Pr="00AA7425" w:rsidRDefault="00AA7425" w:rsidP="00AA7425">
      <w:pPr>
        <w:shd w:val="clear" w:color="auto" w:fill="03091E"/>
        <w:spacing w:before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s-419" w:eastAsia="es-419"/>
        </w:rPr>
      </w:pPr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&lt;/</w:t>
      </w:r>
      <w:proofErr w:type="spellStart"/>
      <w:r w:rsidRPr="00AA7425">
        <w:rPr>
          <w:rFonts w:ascii="Consolas" w:eastAsia="Times New Roman" w:hAnsi="Consolas" w:cs="Times New Roman"/>
          <w:color w:val="F07178"/>
          <w:sz w:val="21"/>
          <w:szCs w:val="21"/>
          <w:lang w:val="es-419" w:eastAsia="es-419"/>
        </w:rPr>
        <w:t>html</w:t>
      </w:r>
      <w:proofErr w:type="spellEnd"/>
      <w:r w:rsidRPr="00AA7425">
        <w:rPr>
          <w:rFonts w:ascii="Consolas" w:eastAsia="Times New Roman" w:hAnsi="Consolas" w:cs="Times New Roman"/>
          <w:color w:val="89DDFF"/>
          <w:sz w:val="21"/>
          <w:szCs w:val="21"/>
          <w:lang w:val="es-419" w:eastAsia="es-419"/>
        </w:rPr>
        <w:t>&gt;</w:t>
      </w:r>
    </w:p>
    <w:p w:rsidR="00AA7425" w:rsidRDefault="00AA7425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</w:p>
    <w:p w:rsidR="00AA7425" w:rsidRDefault="00AA7425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>
        <w:rPr>
          <w:noProof/>
          <w:lang w:val="es-419" w:eastAsia="es-419"/>
        </w:rPr>
        <w:drawing>
          <wp:inline distT="0" distB="0" distL="0" distR="0" wp14:anchorId="59F8EC05" wp14:editId="3A645161">
            <wp:extent cx="5731510" cy="1859915"/>
            <wp:effectExtent l="0" t="0" r="254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419" w:eastAsia="es-419"/>
        </w:rPr>
        <w:drawing>
          <wp:inline distT="0" distB="0" distL="0" distR="0" wp14:anchorId="5D0E2A50" wp14:editId="7530ECE2">
            <wp:extent cx="5731510" cy="1617980"/>
            <wp:effectExtent l="0" t="0" r="254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25" w:rsidRPr="0063148F" w:rsidRDefault="00A20993" w:rsidP="0063148F">
      <w:pPr>
        <w:shd w:val="clear" w:color="auto" w:fill="FFFFFF"/>
        <w:spacing w:before="0" w:line="240" w:lineRule="auto"/>
        <w:ind w:left="360"/>
        <w:jc w:val="both"/>
        <w:rPr>
          <w:rFonts w:asciiTheme="majorHAnsi" w:eastAsia="Times New Roman" w:hAnsiTheme="majorHAnsi" w:cstheme="majorHAnsi"/>
          <w:color w:val="333333"/>
          <w:szCs w:val="24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5C2752D9" wp14:editId="326DBDF7">
            <wp:extent cx="5731510" cy="1788160"/>
            <wp:effectExtent l="0" t="0" r="254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7425" w:rsidRPr="0063148F" w:rsidSect="00F55E1B">
      <w:footerReference w:type="default" r:id="rId18"/>
      <w:pgSz w:w="11906" w:h="16838" w:code="9"/>
      <w:pgMar w:top="851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7A01" w:rsidRDefault="00557A01">
      <w:pPr>
        <w:spacing w:line="240" w:lineRule="auto"/>
      </w:pPr>
      <w:r>
        <w:separator/>
      </w:r>
    </w:p>
  </w:endnote>
  <w:endnote w:type="continuationSeparator" w:id="0">
    <w:p w:rsidR="00557A01" w:rsidRDefault="00557A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E1B" w:rsidRDefault="00F55E1B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-47625</wp:posOffset>
              </wp:positionH>
              <wp:positionV relativeFrom="paragraph">
                <wp:posOffset>177800</wp:posOffset>
              </wp:positionV>
              <wp:extent cx="5848350" cy="57150"/>
              <wp:effectExtent l="19050" t="19050" r="19050" b="19050"/>
              <wp:wrapNone/>
              <wp:docPr id="6" name="Conector rec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48350" cy="5715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CEFA390" id="Conector recto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4pt" to="456.7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" strokecolor="#1f4d78 [1604]" strokeweight="3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7A01" w:rsidRDefault="00557A01">
      <w:pPr>
        <w:spacing w:line="240" w:lineRule="auto"/>
      </w:pPr>
      <w:r>
        <w:separator/>
      </w:r>
    </w:p>
  </w:footnote>
  <w:footnote w:type="continuationSeparator" w:id="0">
    <w:p w:rsidR="00557A01" w:rsidRDefault="00557A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25pt;height:11.25pt" o:bullet="t">
        <v:imagedata r:id="rId1" o:title="mso526F"/>
      </v:shape>
    </w:pict>
  </w:numPicBullet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FA6942"/>
    <w:multiLevelType w:val="hybridMultilevel"/>
    <w:tmpl w:val="945294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1D584F"/>
    <w:multiLevelType w:val="hybridMultilevel"/>
    <w:tmpl w:val="08781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E2D15"/>
    <w:multiLevelType w:val="hybridMultilevel"/>
    <w:tmpl w:val="7E7A70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B644A2"/>
    <w:multiLevelType w:val="hybridMultilevel"/>
    <w:tmpl w:val="83249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D00BF6"/>
    <w:multiLevelType w:val="hybridMultilevel"/>
    <w:tmpl w:val="97808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D55142"/>
    <w:multiLevelType w:val="hybridMultilevel"/>
    <w:tmpl w:val="387C7A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4C77C6"/>
    <w:multiLevelType w:val="multilevel"/>
    <w:tmpl w:val="38AC6FF4"/>
    <w:lvl w:ilvl="0">
      <w:start w:val="1"/>
      <w:numFmt w:val="decimal"/>
      <w:pStyle w:val="Listaconnme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7" w15:restartNumberingAfterBreak="0">
    <w:nsid w:val="7AEC141E"/>
    <w:multiLevelType w:val="hybridMultilevel"/>
    <w:tmpl w:val="EFC608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6"/>
    <w:lvlOverride w:ilvl="0">
      <w:startOverride w:val="1"/>
    </w:lvlOverride>
  </w:num>
  <w:num w:numId="3">
    <w:abstractNumId w:val="16"/>
  </w:num>
  <w:num w:numId="4">
    <w:abstractNumId w:val="16"/>
    <w:lvlOverride w:ilvl="0">
      <w:startOverride w:val="1"/>
    </w:lvlOverride>
  </w:num>
  <w:num w:numId="5">
    <w:abstractNumId w:val="8"/>
  </w:num>
  <w:num w:numId="6">
    <w:abstractNumId w:val="16"/>
    <w:lvlOverride w:ilvl="0">
      <w:startOverride w:val="1"/>
    </w:lvlOverride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13"/>
  </w:num>
  <w:num w:numId="21">
    <w:abstractNumId w:val="17"/>
  </w:num>
  <w:num w:numId="22">
    <w:abstractNumId w:val="10"/>
  </w:num>
  <w:num w:numId="23">
    <w:abstractNumId w:val="12"/>
  </w:num>
  <w:num w:numId="24">
    <w:abstractNumId w:val="15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419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E1B"/>
    <w:rsid w:val="000150E9"/>
    <w:rsid w:val="00030E3C"/>
    <w:rsid w:val="0005015F"/>
    <w:rsid w:val="00072D27"/>
    <w:rsid w:val="00080E14"/>
    <w:rsid w:val="00083C22"/>
    <w:rsid w:val="00086E87"/>
    <w:rsid w:val="000871A8"/>
    <w:rsid w:val="000A036B"/>
    <w:rsid w:val="000D0E4A"/>
    <w:rsid w:val="000F11B9"/>
    <w:rsid w:val="00102341"/>
    <w:rsid w:val="00105960"/>
    <w:rsid w:val="001073CE"/>
    <w:rsid w:val="00121553"/>
    <w:rsid w:val="00131CAB"/>
    <w:rsid w:val="00154BEA"/>
    <w:rsid w:val="0018373F"/>
    <w:rsid w:val="001D0BD1"/>
    <w:rsid w:val="001F4BA4"/>
    <w:rsid w:val="002017AC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301789"/>
    <w:rsid w:val="00325194"/>
    <w:rsid w:val="003728E3"/>
    <w:rsid w:val="003962D3"/>
    <w:rsid w:val="003C7D9D"/>
    <w:rsid w:val="003D679A"/>
    <w:rsid w:val="003E3A63"/>
    <w:rsid w:val="00430126"/>
    <w:rsid w:val="004548F3"/>
    <w:rsid w:val="00457BEB"/>
    <w:rsid w:val="00461B2E"/>
    <w:rsid w:val="00482CFC"/>
    <w:rsid w:val="00483033"/>
    <w:rsid w:val="00487996"/>
    <w:rsid w:val="00491910"/>
    <w:rsid w:val="004A3D03"/>
    <w:rsid w:val="004A7FCE"/>
    <w:rsid w:val="004B6D7F"/>
    <w:rsid w:val="004D785F"/>
    <w:rsid w:val="004E744B"/>
    <w:rsid w:val="004E7A51"/>
    <w:rsid w:val="004F7760"/>
    <w:rsid w:val="00520AC9"/>
    <w:rsid w:val="00557A01"/>
    <w:rsid w:val="00594254"/>
    <w:rsid w:val="005B53A9"/>
    <w:rsid w:val="005B6EB8"/>
    <w:rsid w:val="00614CAB"/>
    <w:rsid w:val="0063148F"/>
    <w:rsid w:val="00633BC0"/>
    <w:rsid w:val="00661DE5"/>
    <w:rsid w:val="006706DE"/>
    <w:rsid w:val="0069487E"/>
    <w:rsid w:val="006A648B"/>
    <w:rsid w:val="006B0B82"/>
    <w:rsid w:val="006B7EF2"/>
    <w:rsid w:val="006C3B5F"/>
    <w:rsid w:val="006D3A72"/>
    <w:rsid w:val="006E0CC1"/>
    <w:rsid w:val="006E7A0A"/>
    <w:rsid w:val="006F53EE"/>
    <w:rsid w:val="00717507"/>
    <w:rsid w:val="007263B8"/>
    <w:rsid w:val="00726D9C"/>
    <w:rsid w:val="00726F2C"/>
    <w:rsid w:val="00736D30"/>
    <w:rsid w:val="00742FF3"/>
    <w:rsid w:val="00762FA1"/>
    <w:rsid w:val="00794B27"/>
    <w:rsid w:val="00796271"/>
    <w:rsid w:val="007A0CA7"/>
    <w:rsid w:val="007A73CB"/>
    <w:rsid w:val="007A7846"/>
    <w:rsid w:val="007B2795"/>
    <w:rsid w:val="007B49EC"/>
    <w:rsid w:val="007F3403"/>
    <w:rsid w:val="007F66F5"/>
    <w:rsid w:val="00812400"/>
    <w:rsid w:val="0082203C"/>
    <w:rsid w:val="008360A8"/>
    <w:rsid w:val="008416E0"/>
    <w:rsid w:val="00897BFF"/>
    <w:rsid w:val="008C61B9"/>
    <w:rsid w:val="00912477"/>
    <w:rsid w:val="009139AF"/>
    <w:rsid w:val="00943B06"/>
    <w:rsid w:val="00945864"/>
    <w:rsid w:val="009655F3"/>
    <w:rsid w:val="009853E9"/>
    <w:rsid w:val="00996E16"/>
    <w:rsid w:val="009B69C5"/>
    <w:rsid w:val="009F72A7"/>
    <w:rsid w:val="00A119D9"/>
    <w:rsid w:val="00A1309F"/>
    <w:rsid w:val="00A20993"/>
    <w:rsid w:val="00A21BED"/>
    <w:rsid w:val="00A27D99"/>
    <w:rsid w:val="00A60D92"/>
    <w:rsid w:val="00A70EEA"/>
    <w:rsid w:val="00A862A0"/>
    <w:rsid w:val="00A86EAC"/>
    <w:rsid w:val="00A923E7"/>
    <w:rsid w:val="00A97EEC"/>
    <w:rsid w:val="00AA661C"/>
    <w:rsid w:val="00AA7425"/>
    <w:rsid w:val="00AC2F58"/>
    <w:rsid w:val="00B26793"/>
    <w:rsid w:val="00B369B4"/>
    <w:rsid w:val="00B41A33"/>
    <w:rsid w:val="00B52684"/>
    <w:rsid w:val="00B53817"/>
    <w:rsid w:val="00B55B7F"/>
    <w:rsid w:val="00B61F85"/>
    <w:rsid w:val="00BA3CC7"/>
    <w:rsid w:val="00BA42C8"/>
    <w:rsid w:val="00BF457D"/>
    <w:rsid w:val="00BF4775"/>
    <w:rsid w:val="00CA0C45"/>
    <w:rsid w:val="00CC3AB0"/>
    <w:rsid w:val="00CF12AE"/>
    <w:rsid w:val="00D04D9E"/>
    <w:rsid w:val="00D1798D"/>
    <w:rsid w:val="00D34AE9"/>
    <w:rsid w:val="00D64C21"/>
    <w:rsid w:val="00D902A4"/>
    <w:rsid w:val="00DB2323"/>
    <w:rsid w:val="00DB331E"/>
    <w:rsid w:val="00DC2230"/>
    <w:rsid w:val="00DC30B1"/>
    <w:rsid w:val="00DC4E21"/>
    <w:rsid w:val="00DD5358"/>
    <w:rsid w:val="00DF3BFC"/>
    <w:rsid w:val="00E02D09"/>
    <w:rsid w:val="00E224A0"/>
    <w:rsid w:val="00E254F0"/>
    <w:rsid w:val="00E4313F"/>
    <w:rsid w:val="00E51168"/>
    <w:rsid w:val="00E55B4B"/>
    <w:rsid w:val="00E72A21"/>
    <w:rsid w:val="00E7715A"/>
    <w:rsid w:val="00EB700D"/>
    <w:rsid w:val="00F33B83"/>
    <w:rsid w:val="00F41B42"/>
    <w:rsid w:val="00F54BD0"/>
    <w:rsid w:val="00F55E1B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17A46A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4254"/>
  </w:style>
  <w:style w:type="paragraph" w:styleId="Ttulo1">
    <w:name w:val="heading 1"/>
    <w:basedOn w:val="Normal"/>
    <w:link w:val="Ttulo1C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tuloCar">
    <w:name w:val="Subtítulo Car"/>
    <w:basedOn w:val="Fuentedeprrafopredeter"/>
    <w:link w:val="Subttulo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aconcuadrcula">
    <w:name w:val="Table Grid"/>
    <w:basedOn w:val="Tabla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table" w:styleId="Tabladecuadrcula1clara">
    <w:name w:val="Grid Table 1 Light"/>
    <w:basedOn w:val="Tab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5">
    <w:name w:val="Grid Table 4 Accent 5"/>
    <w:basedOn w:val="Tab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1clara-nfasis6">
    <w:name w:val="Grid Table 1 Light Accent 6"/>
    <w:basedOn w:val="Tab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5oscura">
    <w:name w:val="Grid Table 5 Dark"/>
    <w:basedOn w:val="Tab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1clara-nfasis1">
    <w:name w:val="Grid Table 1 Light Accent 1"/>
    <w:basedOn w:val="Tab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aconvietas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168"/>
    <w:rPr>
      <w:rFonts w:cs="Segoe UI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2648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48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48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484A"/>
    <w:rPr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6D3A72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3"/>
    <w:qFormat/>
    <w:rsid w:val="006B0B82"/>
    <w:rPr>
      <w:b/>
      <w:iCs/>
      <w:color w:val="BF0000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4"/>
    <w:qFormat/>
    <w:rsid w:val="00B53817"/>
    <w:rPr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qFormat/>
    <w:rsid w:val="001073CE"/>
    <w:pPr>
      <w:jc w:val="right"/>
    </w:pPr>
  </w:style>
  <w:style w:type="paragraph" w:styleId="Bibliografa">
    <w:name w:val="Bibliography"/>
    <w:basedOn w:val="Normal"/>
    <w:next w:val="Normal"/>
    <w:uiPriority w:val="37"/>
    <w:semiHidden/>
    <w:unhideWhenUsed/>
    <w:rsid w:val="00F33B83"/>
  </w:style>
  <w:style w:type="paragraph" w:styleId="TtuloTDC">
    <w:name w:val="TOC Heading"/>
    <w:basedOn w:val="Ttulo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debloque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3B8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3B83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F33B8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F33B83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33B83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F33B8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3B8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3B8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F33B83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F33B83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33B83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F33B83"/>
  </w:style>
  <w:style w:type="table" w:styleId="Cuadrculavistosa">
    <w:name w:val="Colorful Grid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33B83"/>
  </w:style>
  <w:style w:type="character" w:customStyle="1" w:styleId="FechaCar">
    <w:name w:val="Fecha Car"/>
    <w:basedOn w:val="Fuentedeprrafopredeter"/>
    <w:link w:val="Fecha"/>
    <w:uiPriority w:val="99"/>
    <w:semiHidden/>
    <w:rsid w:val="00F33B8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33B83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F33B83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F33B83"/>
  </w:style>
  <w:style w:type="character" w:styleId="Refdenotaalfinal">
    <w:name w:val="end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33B83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3B83"/>
    <w:rPr>
      <w:szCs w:val="20"/>
    </w:rPr>
  </w:style>
  <w:style w:type="table" w:styleId="Tabladecuadrcula1Claro-nfasis2">
    <w:name w:val="Grid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4-nfasis6">
    <w:name w:val="Grid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F33B83"/>
  </w:style>
  <w:style w:type="paragraph" w:styleId="DireccinHTML">
    <w:name w:val="HTML Address"/>
    <w:basedOn w:val="Normal"/>
    <w:link w:val="DireccinHTMLC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F33B83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3B83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F33B83"/>
    <w:rPr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94254"/>
    <w:rPr>
      <w:i/>
      <w:iCs/>
      <w:color w:val="1F4E79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Cuadrculaclara">
    <w:name w:val="Light Grid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33B83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Sangra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F33B83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F33B83"/>
  </w:style>
  <w:style w:type="character" w:styleId="Nmerodepgina">
    <w:name w:val="page number"/>
    <w:basedOn w:val="Fuentedeprrafopredeter"/>
    <w:uiPriority w:val="99"/>
    <w:semiHidden/>
    <w:unhideWhenUsed/>
    <w:rsid w:val="00F33B83"/>
  </w:style>
  <w:style w:type="character" w:styleId="Textodelmarcadordeposicin">
    <w:name w:val="Placeholder Text"/>
    <w:basedOn w:val="Fuentedeprrafopredeter"/>
    <w:uiPriority w:val="99"/>
    <w:semiHidden/>
    <w:rsid w:val="00487996"/>
    <w:rPr>
      <w:color w:val="595959" w:themeColor="text1" w:themeTint="A6"/>
    </w:rPr>
  </w:style>
  <w:style w:type="table" w:styleId="Tablanormal1">
    <w:name w:val="Plain Table 1"/>
    <w:basedOn w:val="Tab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33B83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72D27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F33B83"/>
  </w:style>
  <w:style w:type="character" w:customStyle="1" w:styleId="SaludoCar">
    <w:name w:val="Saludo Car"/>
    <w:basedOn w:val="Fuentedeprrafopredeter"/>
    <w:link w:val="Saludo"/>
    <w:uiPriority w:val="99"/>
    <w:semiHidden/>
    <w:rsid w:val="00F33B83"/>
  </w:style>
  <w:style w:type="paragraph" w:styleId="Firma">
    <w:name w:val="Signature"/>
    <w:basedOn w:val="Normal"/>
    <w:link w:val="Firma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F33B83"/>
  </w:style>
  <w:style w:type="character" w:styleId="nfasissutil">
    <w:name w:val="Subtle Emphasis"/>
    <w:basedOn w:val="Fuentedeprrafopredeter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F33B83"/>
  </w:style>
  <w:style w:type="table" w:styleId="Tablaprofesional">
    <w:name w:val="Table Professional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862A0"/>
    <w:rPr>
      <w:color w:val="605E5C"/>
      <w:shd w:val="clear" w:color="auto" w:fill="E1DFDD"/>
    </w:rPr>
  </w:style>
  <w:style w:type="table" w:customStyle="1" w:styleId="TableGrid">
    <w:name w:val="TableGrid"/>
    <w:rsid w:val="004A7FCE"/>
    <w:pPr>
      <w:spacing w:before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17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5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7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8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sa\AppData\Roaming\Microsoft\Plantillas\Le%20damos%20la%20bienvenida%20a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939F299-4E98-4F37-A2B8-A82F23A61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 damos la bienvenida a Word.dotx</Template>
  <TotalTime>0</TotalTime>
  <Pages>7</Pages>
  <Words>640</Words>
  <Characters>3520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2022-04-17T19:21:00Z</dcterms:created>
  <dcterms:modified xsi:type="dcterms:W3CDTF">2022-07-03T22:20:00Z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